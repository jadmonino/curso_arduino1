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</w:pPr>
      <w:bookmarkStart w:id="0" w:name="_Toc16728"/>
      <w:bookmarkStart w:id="1" w:name="_Toc23360"/>
      <w:bookmarkStart w:id="2" w:name="_Toc11163"/>
      <w:bookmarkStart w:id="3" w:name="_Toc28709"/>
      <w:bookmarkStart w:id="4" w:name="_Toc23396"/>
      <w:bookmarkStart w:id="5" w:name="_Toc14067"/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We demonstrate how to use KidsBlock on Windows system</w:t>
      </w:r>
    </w:p>
    <w:p>
      <w:pPr>
        <w:pStyle w:val="2"/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Interface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6181725" cy="3652520"/>
            <wp:effectExtent l="0" t="0" r="9525" b="50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Click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409575" cy="238125"/>
            <wp:effectExtent l="0" t="0" r="9525" b="95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to switch to different languages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              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666750" cy="914400"/>
            <wp:effectExtent l="0" t="0" r="0" b="0"/>
            <wp:docPr id="3" name="图片 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无标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3. Click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247650" cy="276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to select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Install driver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Note: If the driver is not installed, as shown below;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2200275" cy="1504950"/>
            <wp:effectExtent l="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560" w:firstLineChars="20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Click “Next” at the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highlight w:val="none"/>
          <w:lang w:val="en-US" w:eastAsia="zh-CN"/>
        </w:rPr>
        <w:t xml:space="preserve">Device Driver Installation Wizard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highlight w:val="none"/>
          <w:lang w:val="en-US" w:eastAsia="zh-CN"/>
        </w:rPr>
        <w:t>page.</w:t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</w:t>
      </w:r>
      <w:r>
        <w:drawing>
          <wp:inline distT="0" distB="0" distL="114300" distR="114300">
            <wp:extent cx="4791075" cy="37242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After a while, click“Finish”</w:t>
      </w:r>
    </w:p>
    <w:p>
      <w:pPr>
        <w:numPr>
          <w:ilvl w:val="0"/>
          <w:numId w:val="0"/>
        </w:numPr>
        <w:ind w:left="210" w:leftChars="0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4781550" cy="371475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Then click“Next”.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5119370" cy="3959225"/>
            <wp:effectExtent l="0" t="0" r="5080" b="317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And click“Finish”.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5189855" cy="4048760"/>
            <wp:effectExtent l="0" t="0" r="10795" b="889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Then click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Allow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”and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3190875" cy="116205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After a while，click“Finish</w:t>
      </w:r>
      <w:r>
        <w:rPr>
          <w:rFonts w:hint="default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3190875" cy="117157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Select“Extract”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4810125" cy="3733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rPr>
          <w:rFonts w:hint="eastAsia"/>
        </w:rPr>
      </w:pPr>
    </w:p>
    <w:p>
      <w:pPr>
        <w:numPr>
          <w:ilvl w:val="0"/>
          <w:numId w:val="4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4772025" cy="3714750"/>
            <wp:effectExtent l="0" t="0" r="952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Next,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I accept this agreement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”and“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”。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4781550" cy="371475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Click“Finish”.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drawing>
          <wp:inline distT="0" distB="0" distL="114300" distR="114300">
            <wp:extent cx="4791075" cy="3705225"/>
            <wp:effectExtent l="0" t="0" r="952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After a while, click</w:t>
      </w:r>
      <w:r>
        <w:rPr>
          <w:rFonts w:hint="default" w:ascii="微软雅黑" w:hAnsi="微软雅黑" w:eastAsia="微软雅黑" w:cs="微软雅黑"/>
          <w:sz w:val="28"/>
          <w:szCs w:val="28"/>
          <w:highlight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INSTALL</w:t>
      </w:r>
      <w:r>
        <w:rPr>
          <w:rFonts w:hint="default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”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3990975" cy="2609850"/>
            <wp:effectExtent l="0" t="0" r="9525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rPr>
          <w:rFonts w:hint="eastAsia"/>
        </w:rPr>
      </w:pPr>
    </w:p>
    <w:p>
      <w:pPr>
        <w:numPr>
          <w:ilvl w:val="0"/>
          <w:numId w:val="5"/>
        </w:numPr>
        <w:ind w:left="210"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After a few seconds, when the driver is installed, just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OK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5556250" cy="3633470"/>
            <wp:effectExtent l="0" t="0" r="6350" b="508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1333500" cy="228600"/>
            <wp:effectExtent l="0" t="0" r="0" b="0"/>
            <wp:docPr id="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to enter the main page, select the control board needed. In this project, we select the 4WD Robot and 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 xml:space="preserve">Connect,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then it is connected.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Go to Editor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to return the code editor.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Icon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1333500" cy="228600"/>
            <wp:effectExtent l="0" t="0" r="0" b="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will change into </w:t>
      </w:r>
      <w:r>
        <w:rPr>
          <w:color w:val="FFFFFF" w:themeColor="background1"/>
          <w:shd w:val="clear" w:color="auto" w:fill="auto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914400" cy="200025"/>
            <wp:effectExtent l="0" t="0" r="0" b="952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1047750" cy="247650"/>
            <wp:effectExtent l="0" t="0" r="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will change into </w:t>
      </w:r>
      <w:r>
        <w:rPr>
          <w:shd w:val="clear" w:fill="00B0F0"/>
        </w:rPr>
        <w:drawing>
          <wp:inline distT="0" distB="0" distL="114300" distR="114300">
            <wp:extent cx="1847850" cy="2952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. This means the 4WD Robot and ports（COM）are connected.</w:t>
      </w:r>
    </w:p>
    <w:p>
      <w:pPr>
        <w:numPr>
          <w:ilvl w:val="0"/>
          <w:numId w:val="0"/>
        </w:numPr>
        <w:shd w:val="clear" w:fill="00B0F0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drawing>
          <wp:inline distT="0" distB="0" distL="114300" distR="114300">
            <wp:extent cx="2876550" cy="35337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7"/>
                    <a:srcRect b="2960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3013075</wp:posOffset>
                </wp:positionH>
                <wp:positionV relativeFrom="paragraph">
                  <wp:posOffset>149860</wp:posOffset>
                </wp:positionV>
                <wp:extent cx="202565" cy="428625"/>
                <wp:effectExtent l="10795" t="4445" r="15240" b="24130"/>
                <wp:wrapNone/>
                <wp:docPr id="78" name="下箭头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7.25pt;margin-top:11.8pt;height:33.75pt;width:15.95pt;z-index:251664384;mso-width-relative:page;mso-height-relative:page;" fillcolor="#FF0000" filled="t" stroked="t" coordsize="21600,21600" o:gfxdata="UEsDBAoAAAAAAIdO4kAAAAAAAAAAAAAAAAAEAAAAZHJzL1BLAwQUAAAACACHTuJACpWp/dkAAAAJ&#10;AQAADwAAAGRycy9kb3ducmV2LnhtbE2PMU/DMBCFdyT+g3VIbNR2SNM25NIBwcCCoCCkbm58OFFj&#10;O4qdpvx7zETH0/v03nfV9mx7dqIxdN4hyIUARq7xunMG4fPj+W4NLETltOq9I4QfCrCtr68qVWo/&#10;u3c67aJhqcSFUiG0MQ4l56Fpyaqw8AO5lH370aqYztFwPao5ldueZ0IU3KrOpYVWDfTYUnPcTRZh&#10;MsJMqzf9ZV4zKbqn7GV9nPeItzdSPACLdI7/MPzpJ3Wok9PBT04H1iPkq3yZUITsvgCWgKUocmAH&#10;hI2UwOuKX35Q/wJQSwMEFAAAAAgAh07iQBwKyqAjAgAAeAQAAA4AAABkcnMvZTJvRG9jLnhtbK1U&#10;y47TMBTdI/EPlvc0aURLWzUdIUrZIBhpmA9w/UiM/JLtNu038BtsYcWCDxrEb3DtZDrTmU0XZJFc&#10;29fn3nOOneXVQSu05z5Ia2o8HpUYcUMtk6ap8e2XzasZRiESw4iyhtf4yAO+Wr18sezcgle2tYpx&#10;jwDEhEXnatzG6BZFEWjLNQkj67iBRWG9JhGGvimYJx2ga1VUZTktOuuZ85byEGB23S/iAdFfAmiF&#10;kJSvLd1pbmKP6rkiESiFVrqAV7lbITiNn4UIPCJVY2Aa8xuKQLxN72K1JIvGE9dKOrRALmnhCSdN&#10;pIGiJ6g1iQTtvHwGpSX1NlgRR9TqoieSFQEW4/KJNjctcTxzAamDO4ke/h8s/bS/9kiyGr8B3w3R&#10;4Pjd729/f/748/0XgjkQqHNhAXk37toPowBhYnsQXqcv8ECHLOrxJCo/RERhsiqryXSCEYWl19Vs&#10;Wk0SZvGw2fkQP3CrUQpqzGxn3npvu6wn2X8MMQvLhu4I+zrGSGgFPu2JQpMSnsHHRznVWU41m8+H&#10;sgMiNHBfOMEHqyTbSKXywDfbd8ojgK/xZnNfALacpSmDuhrPJ8AIUQJXQcARhFA7kDOYJhM42xEu&#10;A06NrUlo+wYyQk9Qy8h9PrItJ+y9YSgeHThm4Kbi1IzmDCPF4WKnKGdGItUlmcBOGTAmud37m6Kt&#10;ZUc4IDvnZdOCO+OsYlqBA5ltHC5POvGPxxnp4Yex+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K&#10;lan92QAAAAkBAAAPAAAAAAAAAAEAIAAAACIAAABkcnMvZG93bnJldi54bWxQSwECFAAUAAAACACH&#10;TuJAHArKoCMCAAB4BAAADgAAAAAAAAABACAAAAAoAQAAZHJzL2Uyb0RvYy54bWxQSwUGAAAAAAYA&#10;BgBZAQAAvQUAAAAA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shd w:val="clear"/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</w:p>
    <w:p>
      <w:pPr>
        <w:numPr>
          <w:ilvl w:val="0"/>
          <w:numId w:val="0"/>
        </w:numPr>
        <w:shd w:val="clear" w:fill="00B0F0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3750310</wp:posOffset>
                </wp:positionV>
                <wp:extent cx="202565" cy="428625"/>
                <wp:effectExtent l="10795" t="4445" r="15240" b="24130"/>
                <wp:wrapNone/>
                <wp:docPr id="79" name="下箭头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7pt;margin-top:295.3pt;height:33.75pt;width:15.95pt;z-index:251665408;mso-width-relative:page;mso-height-relative:page;" fillcolor="#FF0000" filled="t" stroked="t" coordsize="21600,21600" o:gfxdata="UEsDBAoAAAAAAIdO4kAAAAAAAAAAAAAAAAAEAAAAZHJzL1BLAwQUAAAACACHTuJAjzup29oAAAAL&#10;AQAADwAAAGRycy9kb3ducmV2LnhtbE2PMU/DMBSEd6T+B+tVYqN2oiZNQ146VGVgQVAQEpsbGydq&#10;/BzFTlP+PWai4+lOd99Vu6vt2UWPvnOEkKwEME2NUx0ZhI/3p4cCmA+SlOwdaYQf7WFXL+4qWSo3&#10;05u+HINhsYR8KRHaEIaSc9+02kq/coOm6H270coQ5Wi4GuUcy23PUyFybmVHcaGVg963ujkfJ4sw&#10;GWGmzav6NC9pIrpD+lyc5y/E+2UiHoEFfQ3/YfjDj+hQR6aTm0h51iOsN+v4JSBkW5EDi4lMZFtg&#10;J4Q8KxLgdcVvP9S/UEsDBBQAAAAIAIdO4kCtYosgIwIAAHgEAAAOAAAAZHJzL2Uyb0RvYy54bWyt&#10;VMuO0zAU3SPxD5b3NGlEyzRqOkKUskEw0sAHuH4kRn7Jdpv2G/gNtrBiwQcN4je4djKd6bDpgiyS&#10;a/v63HvOsbO8PmiF9twHaU2Dp5MSI26oZdK0Df78afPiCqMQiWFEWcMbfOQBX6+eP1v2ruaV7axi&#10;3CMAMaHuXYO7GF1dFIF2XJMwsY4bWBTWaxJh6NuCedIDulZFVZbzoreeOW8pDwFm18MiHhH9JYBW&#10;CEn52tKd5iYOqJ4rEoFS6KQLeJW7FYLT+FGIwCNSDQamMb+hCMTb9C5WS1K3nrhO0rEFckkLTzhp&#10;Ig0UPUGtSSRo5+U/UFpSb4MVcUKtLgYiWRFgMS2faHPbEcczF5A6uJPo4f/B0g/7G48ka/CrBUaG&#10;aHD87tfXPz++//72E8EcCNS7UEPerbvx4yhAmNgehNfpCzzQIYt6PInKDxFRmKzKajafYURh6WV1&#10;Na9mCbN42Ox8iO+41SgFDWa2N6+9t33Wk+zfh5iFZWN3hH2ZYiS0Ap/2RKFZCc/o46Oc6iynulpk&#10;KlB2RITovnCCD1ZJtpFK5YFvt2+URwDf4M3mvgBsOUtTBvUNXsyAEaIEroKAIwihdiBnMG0mcLYj&#10;XAacGluT0A0NZISBoJaRJw9I3XHC3hqG4tGBYwZuKk7NaM4wUhwudopyZiRSXZIJ7JQBY5Lbg78p&#10;2lp2hAOyc162HbgzTaA5Bw5ktnG8POnEPx7nrIcfxuo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zup29oAAAALAQAADwAAAAAAAAABACAAAAAiAAAAZHJzL2Rvd25yZXYueG1sUEsBAhQAFAAAAAgA&#10;h07iQK1iiyAjAgAAeA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657725" cy="3752850"/>
            <wp:effectExtent l="0" t="0" r="9525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</w:p>
    <w:p>
      <w:pPr>
        <w:pStyle w:val="2"/>
        <w:shd w:val="clear"/>
        <w:rPr>
          <w:rFonts w:hint="eastAsia" w:ascii="微软雅黑" w:hAnsi="微软雅黑" w:eastAsia="微软雅黑" w:cs="微软雅黑"/>
          <w:highlight w:val="none"/>
        </w:rPr>
      </w:pPr>
    </w:p>
    <w:p>
      <w:pPr>
        <w:numPr>
          <w:ilvl w:val="0"/>
          <w:numId w:val="0"/>
        </w:numPr>
        <w:shd w:val="clear" w:fill="00B0F0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drawing>
          <wp:inline distT="0" distB="0" distL="114300" distR="114300">
            <wp:extent cx="4648200" cy="3400425"/>
            <wp:effectExtent l="0" t="0" r="0" b="9525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107315</wp:posOffset>
                </wp:positionV>
                <wp:extent cx="202565" cy="428625"/>
                <wp:effectExtent l="10795" t="4445" r="15240" b="24130"/>
                <wp:wrapNone/>
                <wp:docPr id="81" name="下箭头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1.15pt;margin-top:8.45pt;height:33.75pt;width:15.95pt;z-index:251666432;mso-width-relative:page;mso-height-relative:page;" fillcolor="#FF0000" filled="t" stroked="t" coordsize="21600,21600" o:gfxdata="UEsDBAoAAAAAAIdO4kAAAAAAAAAAAAAAAAAEAAAAZHJzL1BLAwQUAAAACACHTuJArJ7YS9gAAAAJ&#10;AQAADwAAAGRycy9kb3ducmV2LnhtbE2PMU/DMBCFdyT+g3VIbNROCCWEOB0QDCwICkJic+PDiRqf&#10;o9hpyr/nmOh4ep/e+67eHP0gDjjFPpCGbKVAILXB9uQ0fLw/XZUgYjJkzRAINfxghE1zflabyoaF&#10;3vCwTU5wCcXKaOhSGispY9uhN3EVRiTOvsPkTeJzctJOZuFyP8hcqbX0pide6MyIDx22++3sNcxO&#10;ufn21X66lzxT/WP+XO6XL60vLzJ1DyLhMf3D8KfP6tCw0y7MZKMYNBRlfs0oB+s7EAzcZEUOYqeh&#10;LAqQTS1PP2h+AVBLAwQUAAAACACHTuJAKHGVniECAAB4BAAADgAAAGRycy9lMm9Eb2MueG1srVTN&#10;jtMwEL4j8Q6W7zRpRKs2arpClHJBsNLCA7j+SYz8J9tt2mfgNbjCiQMPBOI1GDvZ7na59EAOydge&#10;fzPfNzNZ3Ry1Qgfug7SmwdNJiRE31DJp2gZ/+rh9scAoRGIYUdbwBp94wDfr589Wvat5ZTurGPcI&#10;QEyoe9fgLkZXF0WgHdckTKzjBg6F9ZpEWPq2YJ70gK5VUZXlvOitZ85bykOA3c1wiEdEfw2gFUJS&#10;vrF0r7mJA6rnikSgFDrpAl7nbIXgNH4QIvCIVIOBacxvCAL2Lr2L9YrUrSeuk3RMgVyTwhNOmkgD&#10;Qc9QGxIJ2nv5D5SW1NtgRZxQq4uBSFYEWEzLJ9rcdcTxzAWkDu4sevh/sPT94dYjyRq8mGJkiIaK&#10;//r55c/3b7+//kCwBwL1LtTgd+du/bgKYCa2R+F1+gIPdMyins6i8mNEFDarsprNZxhROHpZLebV&#10;LGEWD5edD/Ettxolo8HM9uaV97bPepLDuxCzsGzMjrDPkKnQCup0IArNSnjGOj7yqS58qsVyOYYd&#10;ESGB+8AJPlgl2VYqlRe+3b1WHgF8g7fb+wBw5cJNGdQ3eDkDRogSGAUBLQimdiBnMG0mcHEjXAec&#10;EtuQ0A0JZISBoJaR+9yyHSfsjWEonhxUzMCk4pSM5gwjxWGwk5U9I5HqGk9gpwwUJlV7qG+ydpad&#10;oEH2zsu2g+rkhsg+0JC5jOPwpI5/vM5IDz+M9V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snthL&#10;2AAAAAkBAAAPAAAAAAAAAAEAIAAAACIAAABkcnMvZG93bnJldi54bWxQSwECFAAUAAAACACHTuJA&#10;KHGVniECAAB4BAAADgAAAAAAAAABACAAAAAnAQAAZHJzL2Uyb0RvYy54bWxQSwUGAAAAAAYABgBZ&#10;AQAAugUAAAAA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shd w:val="clear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</w:p>
    <w:p>
      <w:pPr>
        <w:numPr>
          <w:ilvl w:val="0"/>
          <w:numId w:val="0"/>
        </w:numPr>
        <w:shd w:val="clear" w:fill="00B0F0"/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drawing>
          <wp:inline distT="0" distB="0" distL="114300" distR="114300">
            <wp:extent cx="6634480" cy="4272915"/>
            <wp:effectExtent l="0" t="0" r="13970" b="13335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If the 4WD Robot is connected , but icon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1047750" cy="247650"/>
            <wp:effectExtent l="0" t="0" r="0" b="0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doesn</w:t>
      </w:r>
      <w:r>
        <w:rPr>
          <w:rFonts w:hint="default" w:ascii="微软雅黑" w:hAnsi="微软雅黑" w:eastAsia="微软雅黑" w:cs="微软雅黑"/>
          <w:sz w:val="28"/>
          <w:szCs w:val="28"/>
          <w:highlight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t change into </w:t>
      </w:r>
      <w:r>
        <w:rPr>
          <w:shd w:val="clear" w:fill="00B0F0"/>
        </w:rPr>
        <w:drawing>
          <wp:inline distT="0" distB="0" distL="114300" distR="114300">
            <wp:extent cx="1847850" cy="295275"/>
            <wp:effectExtent l="0" t="0" r="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. You need to click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1047750" cy="247650"/>
            <wp:effectExtent l="0" t="0" r="0" b="0"/>
            <wp:docPr id="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to connect the COM port.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1047750" cy="247650"/>
            <wp:effectExtent l="0" t="0" r="0" b="0"/>
            <wp:docPr id="8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</w:rPr>
        <w:t>Connect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.</w:t>
      </w:r>
    </w:p>
    <w:p>
      <w:pPr>
        <w:pStyle w:val="2"/>
        <w:rPr>
          <w:rFonts w:hint="default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Then you will find a page pop up, showing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Connected.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hd w:val="clear" w:fill="00B0F0"/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3187700</wp:posOffset>
                </wp:positionH>
                <wp:positionV relativeFrom="paragraph">
                  <wp:posOffset>4862830</wp:posOffset>
                </wp:positionV>
                <wp:extent cx="202565" cy="428625"/>
                <wp:effectExtent l="10795" t="4445" r="15240" b="24130"/>
                <wp:wrapNone/>
                <wp:docPr id="90" name="下箭头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51pt;margin-top:382.9pt;height:33.75pt;width:15.95pt;z-index:251667456;mso-width-relative:page;mso-height-relative:page;" fillcolor="#FF0000" filled="t" stroked="t" coordsize="21600,21600" o:gfxdata="UEsDBAoAAAAAAIdO4kAAAAAAAAAAAAAAAAAEAAAAZHJzL1BLAwQUAAAACACHTuJAlCy79toAAAAL&#10;AQAADwAAAGRycy9kb3ducmV2LnhtbE2PMU/DMBCFdyT+g3VIbNROrLRpiNMBwcCCoCCkbm58OFHj&#10;cxQ7Tfn3mAnG0z2993317uIGdsYp9J4UZCsBDKn1pier4OP96a4EFqImowdPqOAbA+ya66taV8Yv&#10;9IbnfbQslVCotIIuxrHiPLQdOh1WfkRKvy8/OR3TOVluJr2kcjfwXIg1d7qntNDpER86bE/72SmY&#10;rbDz5tV82pc8E/1j/lyeloNStzeZuAcW8RL/wvCLn9ChSUxHP5MJbFBQiDy5RAWbdZEcUqKQcgvs&#10;qKCUUgJvav7fofkBUEsDBBQAAAAIAIdO4kDr2zKiIQIAAHgEAAAOAAAAZHJzL2Uyb0RvYy54bWyt&#10;VM2O0zAQviPxDpbvNGlEqzZqukKUckGw0sIDuP5JjPwn223aZ+A1uMKJAw8E4jUYO9nudr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GrwESQzR&#10;UPFfP7/8+f7t99cfCPZAoN6FGvzu3K0fVwHMxPYovE5f4IGOWdTTWVR+jIjCZlVWs/kMIwpHL6vF&#10;vJolzOLhsvMhvuVWo2Q0mNnevPLe9llPcngXYhaWjdkR9nmKkdAK6nQgCs1KeMY6PvKpLnyqxXI5&#10;hh0RIYH7wAk+WCXZViqVF77dvVYeAXyDt9v7AHDlwk0Z1INuM2CEKIFRENCCYGoHcgbTZgIXN8J1&#10;wCmxDQndkEBGGAhqGbnPLdtxwt4YhuLJQcUMTCpOyWjOMFIcBjtZ2TMSqa7xBHbKQGFStYf6Jmtn&#10;2QkaZO+8bDuozjSrmE6gIXMZx+FJHf94nZEefhjr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Qs&#10;u/baAAAACwEAAA8AAAAAAAAAAQAgAAAAIgAAAGRycy9kb3ducmV2LnhtbFBLAQIUABQAAAAIAIdO&#10;4kDr2zKiIQIAAHgEAAAOAAAAAAAAAAEAIAAAACk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642100" cy="4698365"/>
            <wp:effectExtent l="0" t="0" r="6350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00B0F0"/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 xml:space="preserve">               </w:t>
      </w:r>
      <w:r>
        <w:rPr>
          <w:shd w:val="clear" w:fill="00B0F0"/>
        </w:rPr>
        <w:drawing>
          <wp:inline distT="0" distB="0" distL="114300" distR="114300">
            <wp:extent cx="4657725" cy="3752850"/>
            <wp:effectExtent l="0" t="0" r="9525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ind w:leftChars="0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2967355</wp:posOffset>
                </wp:positionH>
                <wp:positionV relativeFrom="paragraph">
                  <wp:posOffset>116205</wp:posOffset>
                </wp:positionV>
                <wp:extent cx="202565" cy="428625"/>
                <wp:effectExtent l="10795" t="4445" r="15240" b="24130"/>
                <wp:wrapNone/>
                <wp:docPr id="106" name="下箭头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3.65pt;margin-top:9.15pt;height:33.75pt;width:15.95pt;z-index:251668480;mso-width-relative:page;mso-height-relative:page;" fillcolor="#FF0000" filled="t" stroked="t" coordsize="21600,21600" o:gfxdata="UEsDBAoAAAAAAIdO4kAAAAAAAAAAAAAAAAAEAAAAZHJzL1BLAwQUAAAACACHTuJA07NkbNgAAAAJ&#10;AQAADwAAAGRycy9kb3ducmV2LnhtbE2PwU7DMAyG70i8Q2QkbixpGVtXmu6A4MAFwUBI3LLGpNUa&#10;p2rSdbw95sROlvV/+v252p58L444xi6QhmyhQCA1wXbkNHy8P90UIGIyZE0fCDX8YIRtfXlRmdKG&#10;md7wuEtOcAnF0mhoUxpKKWPTojdxEQYkzr7D6E3idXTSjmbmct/LXKmV9KYjvtCaAR9abA67yWuY&#10;nHLT+tV+upc8U91j/lwc5i+tr68ydQ8i4Sn9w/Cnz+pQs9M+TGSj6DUsV+tbRjkoeDKw3GxyEHsN&#10;xV0Bsq7k+Qf1L1BLAwQUAAAACACHTuJAkCEy+CMCAAB6BAAADgAAAGRycy9lMm9Eb2MueG1srVTN&#10;jtMwEL4j8Q6W7zRpRKs2arpClHJBsNLCA7j+SYz8J9tt2mfgNbjCiQMPBOI1GDvZ7na59EAOydge&#10;fzPfNzNZ3Ry1Qgfug7SmwdNJiRE31DJp2gZ/+rh9scAoRGIYUdbwBp94wDfr589Wvat5ZTurGPcI&#10;QEyoe9fgLkZXF0WgHdckTKzjBg6F9ZpEWPq2YJ70gK5VUZXlvOitZ85bykOA3c1wiEdEfw2gFUJS&#10;vrF0r7mJA6rnikSgFDrpAl7nbIXgNH4QIvCIVIOBacxvCAL2Lr2L9YrUrSeuk3RMgVyTwhNOmkgD&#10;Qc9QGxIJ2nv5D5SW1NtgRZxQq4uBSFYEWEzLJ9rcdcTxzAWkDu4sevh/sPT94dYjyaATyjlGhmgo&#10;+a+fX/58//b76w+UNkGi3oUaPO/crR9XAczE9yi8Tl9ggo5Z1tNZVn6MiMJmVVaz+QwjCkcvq8W8&#10;miXM4uGy8yG+5VajZDSY2d688t72WVFyeBdilpaN6RH2eYqR0AoqdSAKzUp4xko+8qkufKrFcjmG&#10;HREhgfvACT5YJdlWKpUXvt29Vh4BfIO32/sAcOXCTRnUN3g5A0aIEhgGAU0IpnYgaDBtJnBxI1wH&#10;nBLbkNANCWSEgaCWkfvctB0n7I1hKJ4clMzArOKUjOYMI8VhtJOVPSOR6hpPYKcMFCZVe6hvsnaW&#10;naBF9s7LtoPqTLOK6QRaMpdxHJ/U84/XGenhl7H+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Oz&#10;ZGzYAAAACQEAAA8AAAAAAAAAAQAgAAAAIgAAAGRycy9kb3ducmV2LnhtbFBLAQIUABQAAAAIAIdO&#10;4kCQITL4IwIAAHoEAAAOAAAAAAAAAAEAIAAAACc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2"/>
        <w:shd w:val="clear"/>
        <w:rPr>
          <w:rFonts w:hint="eastAsia" w:ascii="微软雅黑" w:hAnsi="微软雅黑" w:eastAsia="微软雅黑" w:cs="微软雅黑"/>
          <w:highlight w:val="none"/>
        </w:rPr>
      </w:pPr>
    </w:p>
    <w:p>
      <w:pPr>
        <w:numPr>
          <w:ilvl w:val="0"/>
          <w:numId w:val="0"/>
        </w:numPr>
        <w:shd w:val="clear" w:fill="00B0F0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drawing>
          <wp:inline distT="0" distB="0" distL="114300" distR="114300">
            <wp:extent cx="4648200" cy="3400425"/>
            <wp:effectExtent l="0" t="0" r="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93980</wp:posOffset>
                </wp:positionV>
                <wp:extent cx="202565" cy="428625"/>
                <wp:effectExtent l="10795" t="4445" r="15240" b="24130"/>
                <wp:wrapNone/>
                <wp:docPr id="64" name="下箭头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1.15pt;margin-top:7.4pt;height:33.75pt;width:15.95pt;z-index:251669504;mso-width-relative:page;mso-height-relative:page;" fillcolor="#FF0000" filled="t" stroked="t" coordsize="21600,21600" o:gfxdata="UEsDBAoAAAAAAIdO4kAAAAAAAAAAAAAAAAAEAAAAZHJzL1BLAwQUAAAACACHTuJA2HQkytYAAAAJ&#10;AQAADwAAAGRycy9kb3ducmV2LnhtbE2PMU/DMBCFdyT+g3VIbNROCBClcTogGFgQFITUzY0PJ2p8&#10;jmKnKf+e6wTj6X169716c/KDOOIU+0AaspUCgdQG25PT8PnxfFOCiMmQNUMg1PCDETbN5UVtKhsW&#10;esfjNjnBJRQro6FLaaykjG2H3sRVGJE4+w6TN4nPyUk7mYXL/SBzpe6lNz3xh86M+Nhhe9jOXsPs&#10;lJsf3uyXe80z1T/lL+Vh2Wl9fZWpNYiEp/QHw1mf1aFhp32YyUYxaCjK/JZRDgqewMBdVuQg9hrO&#10;gWxq+X9B8wtQSwMEFAAAAAgAh07iQGcwl6kkAgAAeAQAAA4AAABkcnMvZTJvRG9jLnhtbK1US27b&#10;MBDdF+gdCO5ryUJs2IblIKjrboo2QNoD0PxIDPgDSVv2GXqNbttVFz1Qg16jQ0px4nTjRbWQhuTw&#10;zbw3M1peH7RCe+6DtKbG41GJETfUMmmaGn/5vHkzwyhEYhhR1vAaH3nA16vXr5adW/DKtlYx7hGA&#10;mLDoXI3bGN2iKAJtuSZhZB03cCis1yTC0jcF86QDdK2KqiynRWc9c95SHgLsrvtDPCD6SwCtEJLy&#10;taU7zU3sUT1XJAKl0EoX8CpnKwSn8ZMQgUekagxMY35DELC36V2slmTReOJaSYcUyCUpvOCkiTQQ&#10;9AS1JpGgnZf/QGlJvQ1WxBG1uuiJZEWAxbh8oc1dSxzPXEDq4E6ih/8HSz/ubz2SrMbTK4wM0VDx&#10;37++/vnx/eHbTwR7IFDnwgL87tytH1YBzMT2ILxOX+CBDlnU40lUfoiIwmZVVpPpBCMKR1fVbFpN&#10;EmbxdNn5EN9zq1EyasxsZ268t13Wk+w/hJiFZUN2hN2PMRJaQZ32RKFJCc9Qx2c+1ZlPNZvPh7AD&#10;IiTwGDjBB6sk20il8sI327fKI4Cv8WbzGACunLkpg7oazyfACFECoyCgBcHUDuQMpskEzm6Ey4BT&#10;YmsS2j6BjNAT1DJyn1u25YS9MwzFo4OKGZhUnJLRnGGkOAx2srJnJFJd4gnslIHCpGr39U3W1rIj&#10;NMjOedm0UJ1xVjGdQEPmMg7Dkzr++TojPf0wV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2HQk&#10;ytYAAAAJAQAADwAAAAAAAAABACAAAAAiAAAAZHJzL2Rvd25yZXYueG1sUEsBAhQAFAAAAAgAh07i&#10;QGcwl6kkAgAAeAQAAA4AAAAAAAAAAQAgAAAAJQEAAGRycy9lMm9Eb2MueG1sUEsFBgAAAAAGAAYA&#10;WQEAALs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shd w:val="clear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</w:p>
    <w:p>
      <w:pPr>
        <w:numPr>
          <w:ilvl w:val="0"/>
          <w:numId w:val="0"/>
        </w:numPr>
        <w:shd w:val="clear" w:fill="00B0F0"/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highlight w:val="none"/>
        </w:rPr>
      </w:pPr>
      <w:r>
        <w:drawing>
          <wp:inline distT="0" distB="0" distL="114300" distR="114300">
            <wp:extent cx="6063615" cy="3905250"/>
            <wp:effectExtent l="0" t="0" r="13335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highlight w:val="yellow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To disconnect the port, just click </w:t>
      </w:r>
      <w:r>
        <w:rPr>
          <w:shd w:val="clear" w:fill="00B0F0"/>
        </w:rPr>
        <w:drawing>
          <wp:inline distT="0" distB="0" distL="114300" distR="114300">
            <wp:extent cx="1847850" cy="295275"/>
            <wp:effectExtent l="0" t="0" r="0" b="952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Disconnect</w:t>
      </w:r>
    </w:p>
    <w:p>
      <w:pPr>
        <w:numPr>
          <w:ilvl w:val="0"/>
          <w:numId w:val="0"/>
        </w:numPr>
        <w:shd w:val="clear" w:fill="00B0F0"/>
        <w:ind w:leftChars="0"/>
        <w:rPr>
          <w:rFonts w:hint="default" w:ascii="微软雅黑" w:hAnsi="微软雅黑" w:eastAsia="宋体" w:cs="微软雅黑"/>
          <w:sz w:val="21"/>
          <w:szCs w:val="21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none"/>
          <w:lang w:val="en-US" w:eastAsia="zh-CN"/>
        </w:rPr>
        <w:t xml:space="preserve">        </w:t>
      </w:r>
      <w:r>
        <w:rPr>
          <w:rFonts w:hint="eastAsia" w:ascii="微软雅黑" w:hAnsi="微软雅黑" w:eastAsia="微软雅黑" w:cs="微软雅黑"/>
          <w:sz w:val="21"/>
          <w:szCs w:val="21"/>
          <w:highlight w:val="none"/>
          <w:shd w:val="clear" w:fill="00B0F0"/>
          <w:lang w:val="en-US" w:eastAsia="zh-CN"/>
        </w:rPr>
        <w:t xml:space="preserve">  </w:t>
      </w:r>
      <w:r>
        <w:rPr>
          <w:shd w:val="clear" w:fill="00B0F0"/>
        </w:rPr>
        <w:drawing>
          <wp:inline distT="0" distB="0" distL="114300" distR="114300">
            <wp:extent cx="5714365" cy="4189730"/>
            <wp:effectExtent l="0" t="0" r="635" b="127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fill="00B0F0"/>
          <w:lang w:val="en-US" w:eastAsia="zh-CN"/>
        </w:rPr>
        <w:t xml:space="preserve">     </w:t>
      </w:r>
    </w:p>
    <w:p>
      <w:pPr>
        <w:numPr>
          <w:ilvl w:val="0"/>
          <w:numId w:val="0"/>
        </w:numPr>
        <w:shd w:val="clear" w:fill="00B0F0"/>
        <w:ind w:leftChars="0"/>
        <w:rPr>
          <w:rFonts w:hint="eastAsia" w:ascii="微软雅黑" w:hAnsi="微软雅黑" w:eastAsia="微软雅黑" w:cs="微软雅黑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6642735" cy="4282440"/>
            <wp:effectExtent l="0" t="0" r="5715" b="3810"/>
            <wp:docPr id="44" name="图片 4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ind w:leftChars="0"/>
        <w:rPr>
          <w:rFonts w:hint="eastAsia" w:ascii="微软雅黑" w:hAnsi="微软雅黑" w:eastAsia="微软雅黑" w:cs="微软雅黑"/>
          <w:sz w:val="28"/>
          <w:szCs w:val="28"/>
          <w:highlight w:val="none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     </w:t>
      </w:r>
    </w:p>
    <w:p>
      <w:pPr>
        <w:pStyle w:val="2"/>
        <w:shd w:val="clear"/>
        <w:rPr>
          <w:rFonts w:hint="default" w:ascii="微软雅黑" w:hAnsi="微软雅黑" w:eastAsia="微软雅黑" w:cs="微软雅黑"/>
          <w:sz w:val="21"/>
          <w:szCs w:val="21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Note: if you want to update libraries of KidsBlock, click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200025" cy="200025"/>
            <wp:effectExtent l="0" t="0" r="9525" b="952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then </w:t>
      </w:r>
      <w:r>
        <w:rPr>
          <w:rFonts w:hint="default" w:ascii="微软雅黑" w:hAnsi="微软雅黑" w:eastAsia="微软雅黑" w:cs="微软雅黑"/>
          <w:sz w:val="28"/>
          <w:szCs w:val="28"/>
          <w:highlight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Clear cache and restart</w:t>
      </w:r>
      <w:r>
        <w:rPr>
          <w:rFonts w:hint="default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color w:val="auto"/>
          <w:sz w:val="28"/>
          <w:szCs w:val="28"/>
          <w:highlight w:val="none"/>
          <w:lang w:val="en-US" w:eastAsia="zh-CN"/>
        </w:rPr>
        <w:t>.</w:t>
      </w:r>
    </w:p>
    <w:p>
      <w:pPr>
        <w:pStyle w:val="2"/>
        <w:shd w:val="clear"/>
        <w:rPr>
          <w:highlight w:val="none"/>
        </w:rPr>
      </w:pPr>
      <w:r>
        <w:rPr>
          <w:rFonts w:hint="eastAsia" w:eastAsia="宋体"/>
          <w:highlight w:val="none"/>
          <w:lang w:val="en-US" w:eastAsia="zh-CN"/>
        </w:rPr>
        <w:t xml:space="preserve">                </w:t>
      </w:r>
      <w:r>
        <w:rPr>
          <w:highlight w:val="none"/>
        </w:rPr>
        <w:drawing>
          <wp:inline distT="0" distB="0" distL="114300" distR="114300">
            <wp:extent cx="2025650" cy="1674495"/>
            <wp:effectExtent l="0" t="0" r="12700" b="190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469265" cy="433705"/>
            <wp:effectExtent l="0" t="0" r="6985" b="444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stands for extension libraries of sensors and modules.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469265" cy="433705"/>
            <wp:effectExtent l="0" t="0" r="6985" b="4445"/>
            <wp:docPr id="5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to enter the page of extension libraries, click a sensor or module to add.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For example, if click the</w:t>
      </w:r>
      <w:r>
        <w:rPr>
          <w:rFonts w:hint="default" w:ascii="微软雅黑" w:hAnsi="微软雅黑" w:eastAsia="微软雅黑" w:cs="微软雅黑"/>
          <w:sz w:val="28"/>
          <w:szCs w:val="28"/>
          <w:highlight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passive buzzer</w:t>
      </w:r>
      <w:r>
        <w:rPr>
          <w:rFonts w:hint="default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module</w:t>
      </w:r>
      <w:r>
        <w:drawing>
          <wp:inline distT="0" distB="0" distL="114300" distR="114300">
            <wp:extent cx="809625" cy="621665"/>
            <wp:effectExtent l="0" t="0" r="9525" b="698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,“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Not loaded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”will change into“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Loaded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”. Then the passive buzzer is added</w:t>
      </w:r>
    </w:p>
    <w:p>
      <w:pPr>
        <w:pStyle w:val="2"/>
        <w:shd w:val="clear"/>
        <w:rPr>
          <w:rFonts w:hint="default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1746250</wp:posOffset>
                </wp:positionV>
                <wp:extent cx="433705" cy="243205"/>
                <wp:effectExtent l="4445" t="12700" r="19050" b="29845"/>
                <wp:wrapNone/>
                <wp:docPr id="130" name="右箭头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243205"/>
                        </a:xfrm>
                        <a:prstGeom prst="rightArrow">
                          <a:avLst>
                            <a:gd name="adj1" fmla="val 50000"/>
                            <a:gd name="adj2" fmla="val 44582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5.45pt;margin-top:137.5pt;height:19.15pt;width:34.15pt;z-index:251662336;mso-width-relative:page;mso-height-relative:page;" fillcolor="#FF0000" filled="t" stroked="t" coordsize="21600,21600" o:gfxdata="UEsDBAoAAAAAAIdO4kAAAAAAAAAAAAAAAAAEAAAAZHJzL1BLAwQUAAAACACHTuJAjuHLDdkAAAAL&#10;AQAADwAAAGRycy9kb3ducmV2LnhtbE2Py07DMBBF90j8gzVI7KidhECSxumiEhskFrT9ACd2HsUe&#10;R7FTh7/HrGA5mqN7z60Pm9HkphY3WeSQ7BgQhZ2VEw4cLue3pwKI8wKl0BYVh2/l4NDc39Wikjbg&#10;p7qd/EBiCLpKcBi9nytKXTcqI9zOzgrjr7eLET6ey0DlIkIMN5qmjL1QIyaMDaOY1XFU3ddpNRze&#10;i02XbehFcQzn6xr6j8KmJeePDwnbA/Fq838w/OpHdWiiU2tXlI5oDs85KyPKIX3N46hI5EmZAmk5&#10;ZEmWAW1q+n9D8wNQSwMEFAAAAAgAh07iQHS/6oYiAgAAewQAAA4AAABkcnMvZTJvRG9jLnhtbK1U&#10;zY7TMBC+I/EOlu80adrCEjVdIUq5IFhp4QFc/yRG/pPtNu1T8BJc4QKvtOI1GDvZbne59EAOydge&#10;fzPfNzNZXh+0Qnvug7SmwdNJiRE31DJp2gZ/+bx5cYVRiMQwoqzhDT7ygK9Xz58te1fzynZWMe4R&#10;gJhQ967BXYyuLopAO65JmFjHDRwK6zWJsPRtwTzpAV2roirLl0VvPXPeUh4C7K6HQzwi+ksArRCS&#10;8rWlO81NHFA9VyQCpdBJF/AqZysEp/GTEIFHpBoMTGN+QxCwt+ldrJakbj1xnaRjCuSSFJ5w0kQa&#10;CHqCWpNI0M7Lf6C0pN4GK+KEWl0MRLIiwGJaPtHmtiOOZy4gdXAn0cP/g6Uf9zceSQadMANNDNFQ&#10;8rtvv/78/HH3/TdKmyBR70INnrfuxo+rAGbiexBepy8wQYcs6/EkKz9ERGFzPpu9KhcYUTiq5rMK&#10;bEApHi47H+J7bjVKRoO9bLv4xnvbZ0nJ/kOIWVs25kfY1ylGQiso1Z4otCjhGUt55lOd+8zni6tq&#10;jDsiQgb3kRN8sEqyjVQqL3y7fas8AvgGbzb3AeDKIzdlUN/g14sq0SMwDQK6EEztQNFg2kzg0Y1w&#10;GXBKbE1CNySQEQaCWkbuc9d2nLB3hqF4dFAzA8OKUzKaM4wUh9lOVvaMRKpLPIGdMlCZVO6hwMna&#10;WnaEHtm5XBdolKxiOoGezHUc5yc1/fk6Iz38M1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7h&#10;yw3ZAAAACwEAAA8AAAAAAAAAAQAgAAAAIgAAAGRycy9kb3ducmV2LnhtbFBLAQIUABQAAAAIAIdO&#10;4kB0v+qGIgIAAHsEAAAOAAAAAAAAAAEAIAAAACg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867025" cy="40386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2857500" cy="4048125"/>
            <wp:effectExtent l="0" t="0" r="0" b="952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695325" cy="238125"/>
            <wp:effectExtent l="0" t="0" r="9525" b="9525"/>
            <wp:docPr id="5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to return the code editor. Then you can view the passive buzzer in the blocks area.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</w:t>
      </w:r>
      <w:r>
        <w:drawing>
          <wp:inline distT="0" distB="0" distL="114300" distR="114300">
            <wp:extent cx="4886325" cy="2333625"/>
            <wp:effectExtent l="0" t="0" r="9525" b="952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If you want to delete the passive buzzer, click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</w:rPr>
        <w:drawing>
          <wp:inline distT="0" distB="0" distL="114300" distR="114300">
            <wp:extent cx="469265" cy="433705"/>
            <wp:effectExtent l="0" t="0" r="6985" b="4445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36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 to select the passive buzzer</w:t>
      </w:r>
      <w:r>
        <w:drawing>
          <wp:inline distT="0" distB="0" distL="114300" distR="114300">
            <wp:extent cx="809625" cy="621665"/>
            <wp:effectExtent l="0" t="0" r="9525" b="698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. Then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“Loaded”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will change into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“Not loaded”.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highlight w:val="none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highlight w:val="none"/>
          <w:lang w:val="en-US" w:eastAsia="zh-CN" w:bidi="ar-SA"/>
        </w:rPr>
        <w:t>Then the passive buzzer is deleted.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1540510</wp:posOffset>
                </wp:positionV>
                <wp:extent cx="433705" cy="243840"/>
                <wp:effectExtent l="4445" t="12700" r="19050" b="29210"/>
                <wp:wrapNone/>
                <wp:docPr id="125" name="右箭头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243840"/>
                        </a:xfrm>
                        <a:prstGeom prst="rightArrow">
                          <a:avLst>
                            <a:gd name="adj1" fmla="val 50000"/>
                            <a:gd name="adj2" fmla="val 44466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41.1pt;margin-top:121.3pt;height:19.2pt;width:34.15pt;z-index:251663360;mso-width-relative:page;mso-height-relative:page;" fillcolor="#FF0000" filled="t" stroked="t" coordsize="21600,21600" o:gfxdata="UEsDBAoAAAAAAIdO4kAAAAAAAAAAAAAAAAAEAAAAZHJzL1BLAwQUAAAACACHTuJAnxVTKNgAAAAL&#10;AQAADwAAAGRycy9kb3ducmV2LnhtbE2Py07DMBBF90j8gzVI7KidqC1OiNNFJTZILGj7AU7sPFo/&#10;otipw98zrGA5M0d3zq0OqzXkrucweicg2zAg2rVeja4XcDm/v3AgIUqnpPFOC/jWAQ7140MlS+WT&#10;+9L3U+wJhrhQSgFDjFNJaWgHbWXY+Ek7vHV+tjLiOPdUzTJhuDU0Z2xPrRwdfhjkpI+Dbm+nxQr4&#10;4KspmtRJfkzn65K6T+7zQojnp4y9AYl6jX8w/OqjOtTo1PjFqUCMgO2OvSIqIN/meyBI7LIC2zW4&#10;4RkDWlf0f4f6B1BLAwQUAAAACACHTuJAOHbImiMCAAB7BAAADgAAAGRycy9lMm9Eb2MueG1srVTN&#10;jtMwEL4j8Q6W7zRpmpYlarpClHJBsNLCA7i2kxj5T7bbtE/BS3CFC/tKK16DsZPtdpdLD+SQjO3x&#10;N/N9M5Pl9UFJtOfOC6NrPJ3kGHFNDRO6rfHXL5tXVxj5QDQj0mhe4yP3+Hr18sWytxUvTGck4w4B&#10;iPZVb2vchWCrLPO044r4ibFcw2FjnCIBlq7NmCM9oCuZFXm+yHrjmHWGcu9hdz0c4hHRXQJomkZQ&#10;vjZ0p7gOA6rjkgSg5DthPV6lbJuG0/C5aTwPSNYYmIb0hiBgb+M7Wy1J1TpiO0HHFMglKTzjpIjQ&#10;EPQEtSaBoJ0T/0ApQZ3xpgkTalQ2EEmKAItp/kyb245YnriA1N6eRPf/D5Z+2t84JBh0QjHHSBMF&#10;Jb///vvPr5/3P+5Q3ASJeusr8Ly1N25ceTAj30PjVPwCE3RIsh5PsvJDQBQ2y9nsdQ7gFI6KcnZV&#10;Jtmzx8vW+fCBG4WiUWMn2i68dc70SVKy/+hD0paN+RH2bYpRoySUak8kmufwjKU88ynOfcqyXCyi&#10;D8QdEcF6iBzhvZGCbYSUaeHa7TvpEMDXeLN5CABXnrhJjfoav5lH7SiBaWigC8FUFhT1uk0Entzw&#10;lwHHxNbEd0MCCWEgqETgsQik6jhh7zVD4WihZhqGFcdkFGcYSQ6zHa3kGYiQl3gCO6lBoVjuocDR&#10;2hp2hB7Z2VQXaJSkYjyBnkx6jvMTm/58nZAe/xmr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8V&#10;UyjYAAAACwEAAA8AAAAAAAAAAQAgAAAAIgAAAGRycy9kb3ducmV2LnhtbFBLAQIUABQAAAAIAIdO&#10;4kA4dsiaIwIAAHsEAAAOAAAAAAAAAAEAIAAAACc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042285" cy="4310380"/>
            <wp:effectExtent l="0" t="0" r="5715" b="1397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 </w:t>
      </w:r>
      <w:r>
        <w:drawing>
          <wp:inline distT="0" distB="0" distL="114300" distR="114300">
            <wp:extent cx="3069590" cy="4324350"/>
            <wp:effectExtent l="0" t="0" r="1651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</w:p>
    <w:bookmarkEnd w:id="0"/>
    <w:bookmarkEnd w:id="1"/>
    <w:bookmarkEnd w:id="2"/>
    <w:bookmarkEnd w:id="3"/>
    <w:bookmarkEnd w:id="4"/>
    <w:bookmarkEnd w:id="5"/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The way of deleting other sensors or modules is as same as the passive buzzer.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none"/>
          <w:lang w:val="en-US" w:eastAsia="zh-CN"/>
        </w:rPr>
        <w:t>How to open SB3 type files：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1：Double-click SB3 type files to open them.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For instance, open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1520190" cy="315595"/>
            <wp:effectExtent l="0" t="0" r="3810" b="8255"/>
            <wp:docPr id="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, then we need to double-click 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1523365" cy="316230"/>
            <wp:effectExtent l="0" t="0" r="635" b="7620"/>
            <wp:docPr id="1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.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shd w:val="clear" w:fill="FFFF00"/>
        <w:rPr>
          <w:rFonts w:hint="eastAsia"/>
          <w:highlight w:val="none"/>
          <w:lang w:val="en-US" w:eastAsia="zh-CN"/>
        </w:rPr>
      </w:pPr>
      <w:r>
        <w:rPr>
          <w:highlight w:val="none"/>
          <w:shd w:val="clear" w:color="auto" w:fill="auto"/>
        </w:rPr>
        <w:drawing>
          <wp:inline distT="0" distB="0" distL="114300" distR="114300">
            <wp:extent cx="6640195" cy="3228340"/>
            <wp:effectExtent l="0" t="0" r="8255" b="1016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Open Kidsblock，click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 xml:space="preserve">file 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highlight w:val="none"/>
          <w:lang w:val="en-US" w:eastAsia="zh-CN"/>
        </w:rPr>
        <w:t>Load from your computer</w:t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 xml:space="preserve">，then select the SB3 type file on the computer.（for example </w:t>
      </w:r>
      <w:r>
        <w:rPr>
          <w:highlight w:val="none"/>
          <w:shd w:val="clear" w:fill="FFFF00"/>
        </w:rPr>
        <w:drawing>
          <wp:inline distT="0" distB="0" distL="114300" distR="114300">
            <wp:extent cx="1009650" cy="209550"/>
            <wp:effectExtent l="0" t="0" r="0" b="0"/>
            <wp:docPr id="1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highlight w:val="none"/>
          <w:lang w:val="en-US" w:eastAsia="zh-CN"/>
        </w:rPr>
        <w:t>）</w:t>
      </w:r>
    </w:p>
    <w:p>
      <w:pPr>
        <w:pStyle w:val="2"/>
        <w:shd w:val="clear"/>
        <w:rPr>
          <w:rFonts w:hint="eastAsia" w:ascii="微软雅黑" w:hAnsi="微软雅黑" w:eastAsia="微软雅黑" w:cs="微软雅黑"/>
          <w:sz w:val="20"/>
          <w:szCs w:val="20"/>
          <w:highlight w:val="none"/>
          <w:lang w:val="en-US" w:eastAsia="zh-CN"/>
        </w:rPr>
      </w:pPr>
    </w:p>
    <w:p>
      <w:pPr>
        <w:pStyle w:val="2"/>
        <w:shd w:val="clear"/>
        <w:rPr>
          <w:rFonts w:hint="eastAsia" w:eastAsia="宋体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highlight w:val="none"/>
          <w:lang w:val="en-US" w:eastAsia="zh-CN"/>
        </w:rPr>
        <w:t xml:space="preserve">                                  </w:t>
      </w:r>
      <w:r>
        <w:rPr>
          <w:highlight w:val="none"/>
        </w:rPr>
        <w:drawing>
          <wp:inline distT="0" distB="0" distL="114300" distR="114300">
            <wp:extent cx="2747010" cy="2240280"/>
            <wp:effectExtent l="0" t="0" r="15240" b="7620"/>
            <wp:docPr id="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highlight w:val="none"/>
          <w:lang w:val="en-US" w:eastAsia="zh-CN"/>
        </w:rPr>
        <w:t xml:space="preserve">    </w:t>
      </w:r>
    </w:p>
    <w:p>
      <w:pPr>
        <w:pStyle w:val="2"/>
        <w:shd w:val="clear"/>
        <w:rPr>
          <w:rFonts w:hint="eastAsia" w:eastAsia="宋体"/>
          <w:highlight w:val="none"/>
          <w:lang w:val="en-US" w:eastAsia="zh-CN"/>
        </w:rPr>
      </w:pPr>
    </w:p>
    <w:p>
      <w:pPr>
        <w:pStyle w:val="2"/>
        <w:shd w:val="clear"/>
        <w:rPr>
          <w:rFonts w:hint="eastAsia" w:eastAsia="宋体"/>
          <w:highlight w:val="none"/>
          <w:lang w:val="en-US" w:eastAsia="zh-CN"/>
        </w:rPr>
      </w:pPr>
      <w:r>
        <w:rPr>
          <w:sz w:val="20"/>
          <w:highlight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3447415</wp:posOffset>
                </wp:positionH>
                <wp:positionV relativeFrom="paragraph">
                  <wp:posOffset>1905</wp:posOffset>
                </wp:positionV>
                <wp:extent cx="180975" cy="428625"/>
                <wp:effectExtent l="12700" t="12700" r="15875" b="15875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5710" y="8823325"/>
                          <a:ext cx="180975" cy="4286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71.45pt;margin-top:0.15pt;height:33.75pt;width:14.25pt;z-index:251660288;v-text-anchor:middle;mso-width-relative:page;mso-height-relative:page;" fillcolor="#FF0000" filled="t" stroked="t" coordsize="21600,21600" o:gfxdata="UEsDBAoAAAAAAIdO4kAAAAAAAAAAAAAAAAAEAAAAZHJzL1BLAwQUAAAACACHTuJA3zFQDNsAAAAL&#10;AQAADwAAAGRycy9kb3ducmV2LnhtbE2Py07DMBBF90j8gzVI7KjtkqRViFOJSuwqUAuoLJ3Yeajx&#10;Q7b7gK9nWJXdjObozrnV6mImctIhjs4K4DMGRNvWqdH2Aj7eXx6WQGKSVsnJWS3gW0dY1bc3lSyV&#10;O9utPu1STzDExlIKGFLyJaWxHbSRcea8tnjrXDAy4Rp6qoI8Y7iZ6Jyxgho5WvwwSK/Xg24Pu6MR&#10;8LNt3p5D9/nVqY0/vK43bJ97JsT9HWdPQJK+pCsMf/qoDjU6Ne5oVSSTgGxZFIgKmGcLDgSJnOc4&#10;NAIeeVYArSv6v0P9C1BLAwQUAAAACACHTuJAzC6jYHgCAADyBAAADgAAAGRycy9lMm9Eb2MueG1s&#10;rVTNbhMxEL4j8Q6W73STbdKkUTdV1CgIqaKRCuLseL3ZlfyH7WRTXoHX4AonDjwQiNfgs3f7C4ce&#10;yMGZ8Yy/mflmZs/OD0qSvXC+Mbqgw6MBJUJzUzZ6W9D371avppT4wHTJpNGioDfC0/P5yxdnrZ2J&#10;3NRGlsIRgGg/a21B6xDsLMs8r4Vi/shYoWGsjFMsQHXbrHSsBbqSWT4YnGStcaV1hgvvcbvsjLRH&#10;dM8BNFXVcLE0fKeEDh2qE5IFlOTrxno6T9lWleDhqqq8CEQWFJWGdCII5E08s/kZm20ds3XD+xTY&#10;c1J4UpNijUbQO6glC4zsXPMXlGq4M95U4YgblXWFJEZQxXDwhJvrmlmRagHV3t6R7v8fLH+7XzvS&#10;lJiEISWaKXT854/Pv799/fXlO8EdCGqtn8Hv2q5dr3mIsdpD5VT8Rx3kUNDjyWQ8GYLam4JOp/nx&#10;cT7uCBaHQDgchtPB6WRMCYfDKJ+edPbsHsg6H14Lo0gUClqaVi+cM23ilu0vfUAG8L/1i8G9kU25&#10;aqRMittuLqQje4aGr1YD/GIKePLITWrSFjQfj2AmnGGMK4wPRGVBhddbSpjcYj94cCn2o9f+eUFi&#10;kkvm6y6ZhNDnIjVSirR2REZpY8obdMKZbkS95asG7y+ZD2vmMJNIFFsbrnBU0iB700uU1MZ9+td9&#10;9MeowEpJixlHZR93zAlK5BuNITodjkaADUkZjSc5FPfQsnlo0Tt1YcAq5gTZJTH6B3krVs6oD1ju&#10;RYwKE9McsTsOe+UidLuHzwMXi0VywyJYFi71teURPHZRm8UumKpJ3b5npycNq5A62q9t3LWHevK6&#10;/1TN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fMVAM2wAAAAsBAAAPAAAAAAAAAAEAIAAAACIA&#10;AABkcnMvZG93bnJldi54bWxQSwECFAAUAAAACACHTuJAzC6jYHgCAADyBAAADgAAAAAAAAABACAA&#10;AAAqAQAAZHJzL2Uyb0RvYy54bWxQSwUGAAAAAAYABgBZAQAAFAYAAAAA&#10;" adj="17040,5400">
                <v:fill on="t" focussize="0,0"/>
                <v:stroke weight="2pt" color="#FF0000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 w:fill="FFFF00"/>
        </w:rPr>
      </w:pPr>
    </w:p>
    <w:p>
      <w:pPr>
        <w:pStyle w:val="2"/>
        <w:shd w:val="clear"/>
        <w:rPr>
          <w:highlight w:val="none"/>
          <w:shd w:val="clear"/>
        </w:rPr>
      </w:pPr>
      <w:r>
        <w:drawing>
          <wp:inline distT="0" distB="0" distL="114300" distR="114300">
            <wp:extent cx="6639560" cy="2543175"/>
            <wp:effectExtent l="0" t="0" r="889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/>
        <w:rPr>
          <w:rFonts w:hint="eastAsia"/>
          <w:highlight w:val="yellow"/>
          <w:lang w:val="en-US" w:eastAsia="zh-CN"/>
        </w:rPr>
      </w:pPr>
      <w:r>
        <w:rPr>
          <w:sz w:val="24"/>
          <w:highlight w:val="yello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2948305</wp:posOffset>
                </wp:positionH>
                <wp:positionV relativeFrom="paragraph">
                  <wp:posOffset>80010</wp:posOffset>
                </wp:positionV>
                <wp:extent cx="182245" cy="342900"/>
                <wp:effectExtent l="12700" t="12700" r="14605" b="25400"/>
                <wp:wrapNone/>
                <wp:docPr id="13" name="下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6465" y="3789680"/>
                          <a:ext cx="182245" cy="3429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2.15pt;margin-top:6.3pt;height:27pt;width:14.35pt;z-index:251661312;v-text-anchor:middle;mso-width-relative:page;mso-height-relative:page;" fillcolor="#FF0000" filled="t" stroked="t" coordsize="21600,21600" o:gfxdata="UEsDBAoAAAAAAIdO4kAAAAAAAAAAAAAAAAAEAAAAZHJzL1BLAwQUAAAACACHTuJAYNDpHNcAAAAJ&#10;AQAADwAAAGRycy9kb3ducmV2LnhtbE2PPU/DMBCGdyT+g3VILIg6TSMLQpwOlTqwgEhZ2Nz4GkeN&#10;z5HtfvDvOSYYT++j9563WV/9JM4Y0xhIw3JRgEDqgx1p0PC52z4+gUjZkDVTINTwjQnW7e1NY2ob&#10;LvSB5y4Pgkso1UaDy3mupUy9Q2/SIsxInB1C9CbzGQdpo7lwuZ9kWRRKejMSf3Bmxo3D/tidvIbX&#10;w/hV5veti5u3h0qWtpPTsdP6/m5ZvIDIeM1/MPzqszq07LQPJ7JJTBoqVa0Y5aBUIBionlc8bq9B&#10;KQWybeT/Be0PUEsDBBQAAAAIAIdO4kBeG85OfQIAAP0EAAAOAAAAZHJzL2Uyb0RvYy54bWytVM1u&#10;EzEQviPxDpbvdJPtNk2jbqqoURBSRSsVxNnxerMr+Q/byaa8Aq/BFU4ceCAQr8Fn7/YXDj2QgzPj&#10;mf1m5psZn57tlSQ74XxrdEnHByNKhOamavWmpO/frV5NKfGB6YpJo0VJb4SnZ/OXL047OxO5aYys&#10;hCMA0X7W2ZI2IdhZlnneCMX8gbFCw1gbp1iA6jZZ5VgHdCWzfDSaZJ1xlXWGC+9xu+yNdEB0zwE0&#10;dd1ysTR8q4QOPaoTkgWU5JvWejpP2da14OGyrr0IRJYUlYZ0IgjkdTyz+SmbbRyzTcuHFNhzUnhS&#10;k2KtRtA7qCULjGxd+xeUarkz3tThgBuV9YUkRlDFePSEm+uGWZFqAdXe3pHu/x8sf7u7cqStMAmH&#10;lGim0PGfPz7//vb115fvBHcgqLN+Br9re+UGzUOM1e5rp+I/6iD7kh4Wk0kxOaLkBvLx9GQyHQgW&#10;+0A4HMbTPC9g59GhyE9GyZ7dA1nnw2thFIlCSSvT6YVzpkvcst2FD8gA/rd+Mbg3sq1WrZRJcZv1&#10;uXRkx9Dw1WqEXywBnzxyk5p0Jc2PCpgJZxjjGuMDUVlQ4fWGEiY32A8eXIr96Gv/vCAxySXzTZ9M&#10;QhhykRopRVp7IqMU9uv9wO7aVDdoijP9tHrLVy2gLpgPV8xhPJEzFjhc4qilQSFmkChpjPv0r/vo&#10;j6mBlZIO444iP26ZE5TINxrzdDIuirgfSSmOjnMo7qFl/dCit+rcgOAxngrLkxj9g7wVa2fUB+z5&#10;IkaFiWmO2D2dg3Ie+jXES8HFYpHcsBOWhQt9bXkEjw3VZrENpm5T4yNRPTsDf9iK1Nxhg+PaPdST&#10;1/2rNf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YNDpHNcAAAAJAQAADwAAAAAAAAABACAAAAAi&#10;AAAAZHJzL2Rvd25yZXYueG1sUEsBAhQAFAAAAAgAh07iQF4bzk59AgAA/QQAAA4AAAAAAAAAAQAg&#10;AAAAJgEAAGRycy9lMm9Eb2MueG1sUEsFBgAAAAAGAAYAWQEAABUGAAAAAA==&#10;" adj="15860,5400">
                <v:fill on="t" focussize="0,0"/>
                <v:stroke weight="2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2"/>
        <w:shd w:val="clear"/>
        <w:rPr>
          <w:rFonts w:hint="default" w:ascii="微软雅黑" w:hAnsi="微软雅黑" w:eastAsia="宋体" w:cs="微软雅黑"/>
          <w:sz w:val="20"/>
          <w:szCs w:val="20"/>
          <w:highlight w:val="yellow"/>
          <w:lang w:val="en-US" w:eastAsia="zh-CN"/>
        </w:rPr>
      </w:pPr>
      <w:r>
        <w:rPr>
          <w:rFonts w:hint="eastAsia" w:eastAsia="宋体"/>
          <w:highlight w:val="yellow"/>
          <w:lang w:val="en-US" w:eastAsia="zh-CN"/>
        </w:rPr>
        <w:t xml:space="preserve"> </w:t>
      </w:r>
      <w:r>
        <w:rPr>
          <w:shd w:val="clear" w:fill="00B0F0"/>
        </w:rPr>
        <w:drawing>
          <wp:inline distT="0" distB="0" distL="114300" distR="114300">
            <wp:extent cx="6640195" cy="3228340"/>
            <wp:effectExtent l="0" t="0" r="8255" b="1016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>
      <w:pPr>
        <w:pStyle w:val="2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720" w:right="720" w:bottom="720" w:left="72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560" w:firstLineChars="1900"/>
    </w:pPr>
    <w:r>
      <w:rPr>
        <w:rFonts w:hint="eastAsia"/>
        <w:sz w:val="24"/>
        <w:szCs w:val="24"/>
        <w:lang w:val="en-US" w:eastAsia="zh-CN"/>
      </w:rPr>
      <w:t>www.keyestudio.com</w:t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RDeHcegBAADJAwAADgAAAGRycy9lMm9Eb2MueG1srVPBjtMwEL0j8Q+W&#10;7zRptYtK1HQFqhYhIUBa+ADXcRpLtsfyuE3KB8AfcOLCne/qdzB2mi7avexhL8mMZ+bNvOfx6maw&#10;hh1UQA2u5vNZyZlyEhrtdjX/9vX21ZIzjMI1woBTNT8q5Dfrly9Wva/UAjowjQqMQBxWva95F6Ov&#10;igJlp6zAGXjlKNhCsCKSG3ZFE0RP6NYUi7J8XfQQGh9AKkQ63YxBfkYMTwGEttVSbUDurXJxRA3K&#10;iEiUsNMe+TpP27ZKxs9tiyoyU3NiGvOXmpC9Td9ivRLVLgjfaXkeQTxlhAecrNCOml6gNiIKtg/6&#10;EZTVMgBCG2cSbDESyYoQi3n5QJu7TniVuZDU6C+i4/PByk+HL4HphjZhfsWZE5au/PTr5+n339Of&#10;H+wqCdR7rCjvzlNmHN7BQMnTOdJh4j20waY/MWIUJ3mPF3nVEJlMRcvFcllSSFJscgi/uC/3AeN7&#10;BZYlo+aB7i/LKg4fMY6pU0rq5uBWG5Pv0DjW1/zN9eI6F1wiBG5cylV5G84widI4erLisB3OPLfQ&#10;HIkmvQ9q30H4zllP21FzR4+BM/PBkfhpkSYjTMZ2MoSTVFjzyNneB73r8tKlEdC/3UcaOTNJjcdu&#10;pEBy6IazFudtTCv0v5+z7l/g+h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qXm5zwAAAAUBAAAP&#10;AAAAAAAAAAEAIAAAACIAAABkcnMvZG93bnJldi54bWxQSwECFAAUAAAACACHTuJARDeHcegBAADJ&#10;AwAADgAAAAAAAAABACAAAAAeAQAAZHJzL2Uyb0RvYy54bWxQSwUGAAAAAAYABgBZAQAAe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  <w:rPr>
        <w:rFonts w:hint="eastAsia"/>
        <w:color w:val="843C0B"/>
        <w:lang w:val="en-US" w:eastAsia="zh-CN"/>
      </w:rPr>
    </w:pPr>
    <w:r>
      <w:rPr>
        <w:rFonts w:hint="eastAsia"/>
        <w:sz w:val="44"/>
        <w:szCs w:val="72"/>
        <w:lang w:val="en-US" w:eastAsia="zh-CN"/>
      </w:rPr>
      <w:t>keyestudio</w:t>
    </w:r>
  </w:p>
  <w:p>
    <w:pPr>
      <w:pStyle w:val="10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5FB76A"/>
    <w:multiLevelType w:val="singleLevel"/>
    <w:tmpl w:val="A85FB76A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A9908003"/>
    <w:multiLevelType w:val="singleLevel"/>
    <w:tmpl w:val="A9908003"/>
    <w:lvl w:ilvl="0" w:tentative="0">
      <w:start w:val="2"/>
      <w:numFmt w:val="upperLetter"/>
      <w:suff w:val="space"/>
      <w:lvlText w:val="%1."/>
      <w:lvlJc w:val="left"/>
      <w:pPr>
        <w:ind w:left="210" w:firstLine="0"/>
      </w:pPr>
    </w:lvl>
  </w:abstractNum>
  <w:abstractNum w:abstractNumId="2">
    <w:nsid w:val="B1A346A3"/>
    <w:multiLevelType w:val="singleLevel"/>
    <w:tmpl w:val="B1A346A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BF17A53"/>
    <w:multiLevelType w:val="singleLevel"/>
    <w:tmpl w:val="CBF17A53"/>
    <w:lvl w:ilvl="0" w:tentative="0">
      <w:start w:val="15"/>
      <w:numFmt w:val="upperLetter"/>
      <w:suff w:val="space"/>
      <w:lvlText w:val="%1."/>
      <w:lvlJc w:val="left"/>
    </w:lvl>
  </w:abstractNum>
  <w:abstractNum w:abstractNumId="4">
    <w:nsid w:val="F1A3AAC8"/>
    <w:multiLevelType w:val="singleLevel"/>
    <w:tmpl w:val="F1A3AAC8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zMmVkYzc3YjA0NzFiNThiYjZjZTU5N2ExMzdmYTcifQ=="/>
  </w:docVars>
  <w:rsids>
    <w:rsidRoot w:val="179A15DD"/>
    <w:rsid w:val="00873A12"/>
    <w:rsid w:val="0195550C"/>
    <w:rsid w:val="01B94EDD"/>
    <w:rsid w:val="02726D04"/>
    <w:rsid w:val="03A471FF"/>
    <w:rsid w:val="03A93C5F"/>
    <w:rsid w:val="03E641ED"/>
    <w:rsid w:val="03E8151B"/>
    <w:rsid w:val="04AF75C8"/>
    <w:rsid w:val="05492B02"/>
    <w:rsid w:val="05617F3A"/>
    <w:rsid w:val="05A827D0"/>
    <w:rsid w:val="080309FE"/>
    <w:rsid w:val="097125EE"/>
    <w:rsid w:val="09CB22E3"/>
    <w:rsid w:val="0AD01EA5"/>
    <w:rsid w:val="0BE81E1F"/>
    <w:rsid w:val="0BEB51A8"/>
    <w:rsid w:val="0DCD2973"/>
    <w:rsid w:val="0E024FCA"/>
    <w:rsid w:val="0E3A4EE9"/>
    <w:rsid w:val="0F2A26BE"/>
    <w:rsid w:val="0F5F249F"/>
    <w:rsid w:val="1146350B"/>
    <w:rsid w:val="12480E0E"/>
    <w:rsid w:val="153717ED"/>
    <w:rsid w:val="16446D73"/>
    <w:rsid w:val="179A15DD"/>
    <w:rsid w:val="179B430A"/>
    <w:rsid w:val="180640C7"/>
    <w:rsid w:val="19000D5A"/>
    <w:rsid w:val="19873DC3"/>
    <w:rsid w:val="19B20CC6"/>
    <w:rsid w:val="1AB4148E"/>
    <w:rsid w:val="1AE02D6C"/>
    <w:rsid w:val="1E2E34DE"/>
    <w:rsid w:val="1E2E4E2D"/>
    <w:rsid w:val="1FB5033A"/>
    <w:rsid w:val="20BB616A"/>
    <w:rsid w:val="22774AA2"/>
    <w:rsid w:val="2381428B"/>
    <w:rsid w:val="251E4EBE"/>
    <w:rsid w:val="253751EA"/>
    <w:rsid w:val="25B43844"/>
    <w:rsid w:val="25B6457B"/>
    <w:rsid w:val="26765D6A"/>
    <w:rsid w:val="26A3288B"/>
    <w:rsid w:val="272A6B77"/>
    <w:rsid w:val="27B71949"/>
    <w:rsid w:val="27DF4AED"/>
    <w:rsid w:val="28C205AC"/>
    <w:rsid w:val="299517C8"/>
    <w:rsid w:val="299B12D5"/>
    <w:rsid w:val="2C2A2AB8"/>
    <w:rsid w:val="2D465CF3"/>
    <w:rsid w:val="33157CB2"/>
    <w:rsid w:val="3372728D"/>
    <w:rsid w:val="347279FC"/>
    <w:rsid w:val="34D57356"/>
    <w:rsid w:val="34E06240"/>
    <w:rsid w:val="358E0E09"/>
    <w:rsid w:val="35E71A65"/>
    <w:rsid w:val="365155DB"/>
    <w:rsid w:val="375574D1"/>
    <w:rsid w:val="383F57AA"/>
    <w:rsid w:val="38500BBA"/>
    <w:rsid w:val="38506A88"/>
    <w:rsid w:val="39543F43"/>
    <w:rsid w:val="3D790A8B"/>
    <w:rsid w:val="3DE561BE"/>
    <w:rsid w:val="3EA85113"/>
    <w:rsid w:val="3EDE3531"/>
    <w:rsid w:val="3FC86C59"/>
    <w:rsid w:val="40884F84"/>
    <w:rsid w:val="408F288A"/>
    <w:rsid w:val="413E1176"/>
    <w:rsid w:val="41465083"/>
    <w:rsid w:val="415473E5"/>
    <w:rsid w:val="4269456D"/>
    <w:rsid w:val="4271448D"/>
    <w:rsid w:val="47A867D3"/>
    <w:rsid w:val="47C80CD1"/>
    <w:rsid w:val="480107D0"/>
    <w:rsid w:val="49C940FC"/>
    <w:rsid w:val="4A9A5011"/>
    <w:rsid w:val="4B4F3FCF"/>
    <w:rsid w:val="4C3A4497"/>
    <w:rsid w:val="4D085C11"/>
    <w:rsid w:val="4DBB4D46"/>
    <w:rsid w:val="4DD50C1F"/>
    <w:rsid w:val="4F2517FF"/>
    <w:rsid w:val="50DB6CEC"/>
    <w:rsid w:val="50F34CAD"/>
    <w:rsid w:val="514F30C0"/>
    <w:rsid w:val="5201045D"/>
    <w:rsid w:val="52322C43"/>
    <w:rsid w:val="529965E1"/>
    <w:rsid w:val="52A92797"/>
    <w:rsid w:val="532615D2"/>
    <w:rsid w:val="5335086F"/>
    <w:rsid w:val="553167C9"/>
    <w:rsid w:val="5561176B"/>
    <w:rsid w:val="562847E0"/>
    <w:rsid w:val="57250B4B"/>
    <w:rsid w:val="59682851"/>
    <w:rsid w:val="59AC4596"/>
    <w:rsid w:val="5A645E43"/>
    <w:rsid w:val="5A732563"/>
    <w:rsid w:val="5AB60D59"/>
    <w:rsid w:val="5B4D4792"/>
    <w:rsid w:val="5CA3122D"/>
    <w:rsid w:val="5D7F01DA"/>
    <w:rsid w:val="5E5A2D74"/>
    <w:rsid w:val="5EF13B3C"/>
    <w:rsid w:val="5F49677C"/>
    <w:rsid w:val="5FDF140B"/>
    <w:rsid w:val="60FC5DF2"/>
    <w:rsid w:val="61AF0941"/>
    <w:rsid w:val="63BD72E1"/>
    <w:rsid w:val="63C925A0"/>
    <w:rsid w:val="64017940"/>
    <w:rsid w:val="6477032F"/>
    <w:rsid w:val="6568089E"/>
    <w:rsid w:val="66772B35"/>
    <w:rsid w:val="688F4205"/>
    <w:rsid w:val="697C61D7"/>
    <w:rsid w:val="69877DDF"/>
    <w:rsid w:val="699A42CC"/>
    <w:rsid w:val="6A230CA0"/>
    <w:rsid w:val="6AF97ECD"/>
    <w:rsid w:val="6B1E05DF"/>
    <w:rsid w:val="6B8B350B"/>
    <w:rsid w:val="6CAE1952"/>
    <w:rsid w:val="6D533E9D"/>
    <w:rsid w:val="6FCE6839"/>
    <w:rsid w:val="70E47ADA"/>
    <w:rsid w:val="717D080A"/>
    <w:rsid w:val="724C3A64"/>
    <w:rsid w:val="724E2BCD"/>
    <w:rsid w:val="72C17B82"/>
    <w:rsid w:val="73823D25"/>
    <w:rsid w:val="75D65D8D"/>
    <w:rsid w:val="769B1565"/>
    <w:rsid w:val="769F2D0A"/>
    <w:rsid w:val="76BD3316"/>
    <w:rsid w:val="77136249"/>
    <w:rsid w:val="77D96B7A"/>
    <w:rsid w:val="79B76717"/>
    <w:rsid w:val="79DA51CE"/>
    <w:rsid w:val="7A8A274E"/>
    <w:rsid w:val="7B1D5994"/>
    <w:rsid w:val="7B9E5CFC"/>
    <w:rsid w:val="7BCC3414"/>
    <w:rsid w:val="7C143E3D"/>
    <w:rsid w:val="7D43254E"/>
    <w:rsid w:val="7D6F2A05"/>
    <w:rsid w:val="7D7A1E09"/>
    <w:rsid w:val="7F0A654C"/>
    <w:rsid w:val="7F7C2EDE"/>
    <w:rsid w:val="7F991A5C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30"/>
      <w:szCs w:val="24"/>
      <w:lang w:val="en-US" w:eastAsia="zh-CN" w:bidi="ar-SA"/>
    </w:rPr>
  </w:style>
  <w:style w:type="paragraph" w:styleId="3">
    <w:name w:val="heading 1"/>
    <w:basedOn w:val="1"/>
    <w:next w:val="1"/>
    <w:link w:val="25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Calibri" w:hAnsi="Calibri" w:cs="宋体"/>
      <w:b/>
      <w:kern w:val="44"/>
      <w:sz w:val="44"/>
      <w:szCs w:val="48"/>
      <w:lang w:bidi="ar"/>
    </w:rPr>
  </w:style>
  <w:style w:type="paragraph" w:styleId="4">
    <w:name w:val="heading 2"/>
    <w:basedOn w:val="5"/>
    <w:next w:val="1"/>
    <w:link w:val="2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alibri" w:hAnsi="Calibri" w:eastAsia="黑体"/>
      <w:b/>
      <w:sz w:val="32"/>
    </w:rPr>
  </w:style>
  <w:style w:type="paragraph" w:styleId="6">
    <w:name w:val="heading 3"/>
    <w:basedOn w:val="1"/>
    <w:next w:val="1"/>
    <w:link w:val="2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paragraph" w:styleId="7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cs="Times New Roman" w:eastAsiaTheme="minorAscii"/>
      <w:color w:val="000000"/>
      <w:sz w:val="24"/>
      <w:lang w:val="zh-CN" w:eastAsia="zh-CN" w:bidi="ar-SA"/>
    </w:rPr>
  </w:style>
  <w:style w:type="paragraph" w:styleId="5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8">
    <w:name w:val="Body Text"/>
    <w:basedOn w:val="1"/>
    <w:qFormat/>
    <w:uiPriority w:val="1"/>
    <w:pPr>
      <w:ind w:left="540"/>
    </w:pPr>
    <w:rPr>
      <w:rFonts w:ascii="等线" w:hAnsi="等线" w:eastAsia="等线" w:cs="等线"/>
      <w:sz w:val="21"/>
      <w:szCs w:val="21"/>
      <w:lang w:val="en-US" w:eastAsia="en-US" w:bidi="en-US"/>
    </w:r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llowedHyperlink"/>
    <w:basedOn w:val="16"/>
    <w:unhideWhenUsed/>
    <w:qFormat/>
    <w:uiPriority w:val="99"/>
    <w:rPr>
      <w:color w:val="800080"/>
      <w:u w:val="single"/>
    </w:rPr>
  </w:style>
  <w:style w:type="character" w:styleId="19">
    <w:name w:val="Emphasis"/>
    <w:basedOn w:val="16"/>
    <w:qFormat/>
    <w:uiPriority w:val="0"/>
    <w:rPr>
      <w:i/>
    </w:rPr>
  </w:style>
  <w:style w:type="character" w:styleId="20">
    <w:name w:val="Hyperlink"/>
    <w:basedOn w:val="16"/>
    <w:qFormat/>
    <w:uiPriority w:val="0"/>
    <w:rPr>
      <w:color w:val="0000FF"/>
      <w:u w:val="single"/>
    </w:rPr>
  </w:style>
  <w:style w:type="paragraph" w:customStyle="1" w:styleId="21">
    <w:name w:val="列出段落1"/>
    <w:basedOn w:val="1"/>
    <w:qFormat/>
    <w:uiPriority w:val="99"/>
    <w:pPr>
      <w:ind w:firstLine="420" w:firstLineChars="200"/>
    </w:pPr>
    <w:rPr>
      <w:rFonts w:ascii="Times New Roman" w:hAnsi="Times New Roman"/>
      <w:szCs w:val="24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4">
    <w:name w:val="标题 3 Char"/>
    <w:link w:val="6"/>
    <w:qFormat/>
    <w:uiPriority w:val="0"/>
    <w:rPr>
      <w:rFonts w:ascii="Tahoma" w:hAnsi="Tahoma"/>
      <w:b/>
      <w:sz w:val="28"/>
    </w:rPr>
  </w:style>
  <w:style w:type="character" w:customStyle="1" w:styleId="25">
    <w:name w:val="标题 1 Char"/>
    <w:link w:val="3"/>
    <w:qFormat/>
    <w:uiPriority w:val="0"/>
    <w:rPr>
      <w:rFonts w:hint="eastAsia" w:ascii="Calibri" w:hAnsi="Calibri" w:eastAsia="宋体" w:cs="宋体"/>
      <w:b/>
      <w:kern w:val="44"/>
      <w:sz w:val="44"/>
      <w:szCs w:val="48"/>
      <w:lang w:bidi="ar"/>
    </w:rPr>
  </w:style>
  <w:style w:type="character" w:customStyle="1" w:styleId="26">
    <w:name w:val="标题 2 Char"/>
    <w:link w:val="4"/>
    <w:qFormat/>
    <w:uiPriority w:val="0"/>
    <w:rPr>
      <w:rFonts w:ascii="Calibri" w:hAnsi="Calibri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18</Pages>
  <Words>433</Words>
  <Characters>1776</Characters>
  <Lines>0</Lines>
  <Paragraphs>0</Paragraphs>
  <TotalTime>0</TotalTime>
  <ScaleCrop>false</ScaleCrop>
  <LinksUpToDate>false</LinksUpToDate>
  <CharactersWithSpaces>2228</CharactersWithSpaces>
  <Application>WPS Office_11.1.0.13020_F1E327BC-269C-435d-A152-05C5408002CA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2021-01-15T02:42:00Z</dcterms:created>
  <dc:creator>Administrator</dc:creator>
  <cp:lastModifiedBy>Administrator</cp:lastModifiedBy>
  <dcterms:modified xsi:type="dcterms:W3CDTF">2023-02-28T08:09:37Z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2052-11.1.0.13020</vt:lpwstr>
  </property>
  <property fmtid="{D5CDD505-2E9C-101B-9397-08002B2CF9AE}" pid="3" name="ICV">
    <vt:lpwstr>9569CBAF166943768F6B184612CFE744</vt:lpwstr>
  </property>
</Properties>
</file>